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elacomGrade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2A1244" w:rsidRPr="00641BFD" w14:paraId="6B9D737D" w14:textId="77777777" w:rsidTr="10B94A34">
        <w:tc>
          <w:tcPr>
            <w:tcW w:w="5000" w:type="pct"/>
            <w:shd w:val="clear" w:color="auto" w:fill="5B9BD5" w:themeFill="accent5"/>
            <w:vAlign w:val="bottom"/>
          </w:tcPr>
          <w:p w14:paraId="786591F6" w14:textId="51E0E343" w:rsidR="002A1244" w:rsidRPr="00F16ED6" w:rsidRDefault="0077616D" w:rsidP="00715C65">
            <w:pPr>
              <w:pStyle w:val="Heading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Conteúdo para estudo</w:t>
            </w:r>
          </w:p>
        </w:tc>
      </w:tr>
      <w:tr w:rsidR="002A1244" w:rsidRPr="00641BFD" w14:paraId="6A264A1B" w14:textId="77777777" w:rsidTr="10B94A34">
        <w:trPr>
          <w:trHeight w:val="54"/>
        </w:trPr>
        <w:tc>
          <w:tcPr>
            <w:tcW w:w="5000" w:type="pct"/>
            <w:shd w:val="clear" w:color="auto" w:fill="auto"/>
          </w:tcPr>
          <w:p w14:paraId="6F45B30E" w14:textId="4FA78E63" w:rsidR="007F328D" w:rsidRPr="007F328D" w:rsidRDefault="00886366" w:rsidP="007F328D">
            <w:pPr>
              <w:spacing w:before="0"/>
              <w:rPr>
                <w:rFonts w:eastAsia="Calibri" w:cstheme="minorHAnsi"/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S</w:t>
            </w:r>
            <w:r w:rsidR="00CA05A4" w:rsidRPr="003F35DA">
              <w:rPr>
                <w:bCs/>
                <w:sz w:val="24"/>
                <w:szCs w:val="24"/>
              </w:rPr>
              <w:t>egue</w:t>
            </w:r>
            <w:r w:rsidR="003F538F">
              <w:rPr>
                <w:bCs/>
                <w:sz w:val="24"/>
                <w:szCs w:val="24"/>
              </w:rPr>
              <w:t>m</w:t>
            </w:r>
            <w:r w:rsidR="00CA05A4" w:rsidRPr="003F35DA">
              <w:rPr>
                <w:bCs/>
                <w:sz w:val="24"/>
                <w:szCs w:val="24"/>
              </w:rPr>
              <w:t xml:space="preserve"> alguns artigos para ap</w:t>
            </w:r>
            <w:r w:rsidR="00A16A1D" w:rsidRPr="003F35DA">
              <w:rPr>
                <w:bCs/>
                <w:sz w:val="24"/>
                <w:szCs w:val="24"/>
              </w:rPr>
              <w:t>oiar na construção do trabalho:</w:t>
            </w:r>
          </w:p>
          <w:p w14:paraId="490C2CD4" w14:textId="3F104C23" w:rsidR="00A16A1D" w:rsidRDefault="004C509C" w:rsidP="007255C5">
            <w:pPr>
              <w:pStyle w:val="ListParagraph"/>
              <w:spacing w:before="0"/>
              <w:rPr>
                <w:rFonts w:eastAsia="Calibri" w:cstheme="minorHAnsi"/>
                <w:bCs/>
                <w:sz w:val="24"/>
                <w:szCs w:val="24"/>
              </w:rPr>
            </w:pPr>
            <w:r>
              <w:rPr>
                <w:rFonts w:eastAsia="Calibri" w:cstheme="minorHAnsi"/>
                <w:bCs/>
                <w:sz w:val="24"/>
                <w:szCs w:val="24"/>
              </w:rPr>
              <w:t>Tabelas</w:t>
            </w:r>
            <w:r w:rsidR="00131883" w:rsidRPr="003F35DA">
              <w:rPr>
                <w:rFonts w:eastAsia="Calibri" w:cstheme="minorHAnsi"/>
                <w:bCs/>
                <w:sz w:val="24"/>
                <w:szCs w:val="24"/>
              </w:rPr>
              <w:t>:</w:t>
            </w:r>
          </w:p>
          <w:p w14:paraId="516930E9" w14:textId="4A1D58E6" w:rsidR="004C509C" w:rsidRDefault="004C509C" w:rsidP="004C509C">
            <w:pPr>
              <w:pStyle w:val="ListParagraph"/>
              <w:spacing w:before="0"/>
              <w:rPr>
                <w:rFonts w:eastAsia="Calibri" w:cstheme="minorHAnsi"/>
                <w:bCs/>
                <w:sz w:val="24"/>
                <w:szCs w:val="24"/>
              </w:rPr>
            </w:pPr>
            <w:hyperlink r:id="rId10" w:history="1">
              <w:r w:rsidRPr="004C509C">
                <w:rPr>
                  <w:rStyle w:val="Hyperlink"/>
                  <w:rFonts w:eastAsia="Calibri" w:cstheme="minorHAnsi"/>
                  <w:bCs/>
                  <w:sz w:val="24"/>
                  <w:szCs w:val="24"/>
                </w:rPr>
                <w:t>https://www.w3schools.com/html/html_tables.asp</w:t>
              </w:r>
            </w:hyperlink>
          </w:p>
          <w:p w14:paraId="430D53A2" w14:textId="77777777" w:rsidR="00131883" w:rsidRDefault="00610440" w:rsidP="00610440">
            <w:pPr>
              <w:pStyle w:val="ListParagraph"/>
              <w:spacing w:before="0"/>
              <w:rPr>
                <w:rFonts w:eastAsia="Calibri" w:cstheme="minorHAnsi"/>
                <w:bCs/>
                <w:sz w:val="24"/>
                <w:szCs w:val="24"/>
              </w:rPr>
            </w:pPr>
            <w:hyperlink r:id="rId11" w:history="1">
              <w:r w:rsidRPr="00610440">
                <w:rPr>
                  <w:rStyle w:val="Hyperlink"/>
                  <w:rFonts w:eastAsia="Calibri" w:cstheme="minorHAnsi"/>
                  <w:bCs/>
                  <w:sz w:val="24"/>
                  <w:szCs w:val="24"/>
                </w:rPr>
                <w:t>https://www.w3schools.com/css/css_table.asp</w:t>
              </w:r>
            </w:hyperlink>
          </w:p>
          <w:p w14:paraId="41EE32F9" w14:textId="0E52920E" w:rsidR="00610440" w:rsidRPr="00610440" w:rsidRDefault="00610440" w:rsidP="00610440">
            <w:pPr>
              <w:pStyle w:val="ListParagraph"/>
              <w:spacing w:before="0"/>
              <w:rPr>
                <w:rFonts w:eastAsia="Calibri" w:cstheme="minorHAnsi"/>
                <w:bCs/>
                <w:sz w:val="24"/>
                <w:szCs w:val="24"/>
              </w:rPr>
            </w:pPr>
          </w:p>
        </w:tc>
      </w:tr>
      <w:tr w:rsidR="002A1244" w:rsidRPr="00641BFD" w14:paraId="4574976A" w14:textId="77777777" w:rsidTr="10B94A34">
        <w:tc>
          <w:tcPr>
            <w:tcW w:w="5000" w:type="pct"/>
            <w:shd w:val="clear" w:color="auto" w:fill="5B9BD5" w:themeFill="accent5"/>
            <w:vAlign w:val="bottom"/>
          </w:tcPr>
          <w:p w14:paraId="59F5CADE" w14:textId="7AEAE152" w:rsidR="002A1244" w:rsidRPr="00F16ED6" w:rsidRDefault="00A16A1D" w:rsidP="00715C65">
            <w:pPr>
              <w:pStyle w:val="Heading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Objetivo</w:t>
            </w:r>
          </w:p>
        </w:tc>
      </w:tr>
      <w:tr w:rsidR="002A1244" w:rsidRPr="00641BFD" w14:paraId="637A67E9" w14:textId="77777777" w:rsidTr="10B94A34">
        <w:trPr>
          <w:trHeight w:val="54"/>
        </w:trPr>
        <w:tc>
          <w:tcPr>
            <w:tcW w:w="5000" w:type="pct"/>
            <w:shd w:val="clear" w:color="auto" w:fill="auto"/>
          </w:tcPr>
          <w:p w14:paraId="4B7323B6" w14:textId="77777777" w:rsidR="00D63EC1" w:rsidRDefault="00D63EC1" w:rsidP="00610440">
            <w:pPr>
              <w:pStyle w:val="ListParagraph"/>
              <w:spacing w:before="0"/>
              <w:rPr>
                <w:rFonts w:eastAsia="Calibri" w:cstheme="minorHAnsi"/>
                <w:bCs/>
                <w:sz w:val="24"/>
                <w:szCs w:val="24"/>
              </w:rPr>
            </w:pPr>
          </w:p>
          <w:p w14:paraId="7B9D23B2" w14:textId="28FE6111" w:rsidR="009D6F4F" w:rsidRDefault="00610440" w:rsidP="00610440">
            <w:pPr>
              <w:pStyle w:val="ListParagraph"/>
              <w:spacing w:before="0"/>
              <w:rPr>
                <w:rFonts w:eastAsia="Calibri" w:cstheme="minorHAnsi"/>
                <w:bCs/>
                <w:sz w:val="24"/>
                <w:szCs w:val="24"/>
              </w:rPr>
            </w:pPr>
            <w:r>
              <w:rPr>
                <w:rFonts w:eastAsia="Calibri" w:cstheme="minorHAnsi"/>
                <w:bCs/>
                <w:sz w:val="24"/>
                <w:szCs w:val="24"/>
              </w:rPr>
              <w:t xml:space="preserve">Nesse trabalho você vai realizar a implementação de </w:t>
            </w:r>
            <w:r w:rsidR="0074680E">
              <w:rPr>
                <w:rFonts w:eastAsia="Calibri" w:cstheme="minorHAnsi"/>
                <w:bCs/>
                <w:sz w:val="24"/>
                <w:szCs w:val="24"/>
              </w:rPr>
              <w:t>duas</w:t>
            </w:r>
            <w:r w:rsidR="00480801">
              <w:rPr>
                <w:rFonts w:eastAsia="Calibri" w:cstheme="minorHAnsi"/>
                <w:bCs/>
                <w:sz w:val="24"/>
                <w:szCs w:val="24"/>
              </w:rPr>
              <w:t xml:space="preserve"> </w:t>
            </w:r>
            <w:r w:rsidR="0074680E">
              <w:rPr>
                <w:rFonts w:eastAsia="Calibri" w:cstheme="minorHAnsi"/>
                <w:bCs/>
                <w:sz w:val="24"/>
                <w:szCs w:val="24"/>
              </w:rPr>
              <w:t>páginas</w:t>
            </w:r>
            <w:r w:rsidR="00D63EC1">
              <w:rPr>
                <w:rFonts w:eastAsia="Calibri" w:cstheme="minorHAnsi"/>
                <w:bCs/>
                <w:sz w:val="24"/>
                <w:szCs w:val="24"/>
              </w:rPr>
              <w:t>, um</w:t>
            </w:r>
            <w:r w:rsidR="0074680E">
              <w:rPr>
                <w:rFonts w:eastAsia="Calibri" w:cstheme="minorHAnsi"/>
                <w:bCs/>
                <w:sz w:val="24"/>
                <w:szCs w:val="24"/>
              </w:rPr>
              <w:t>a</w:t>
            </w:r>
            <w:r w:rsidR="00D63EC1">
              <w:rPr>
                <w:rFonts w:eastAsia="Calibri" w:cstheme="minorHAnsi"/>
                <w:bCs/>
                <w:sz w:val="24"/>
                <w:szCs w:val="24"/>
              </w:rPr>
              <w:t xml:space="preserve"> del</w:t>
            </w:r>
            <w:r w:rsidR="007A4E85">
              <w:rPr>
                <w:rFonts w:eastAsia="Calibri" w:cstheme="minorHAnsi"/>
                <w:bCs/>
                <w:sz w:val="24"/>
                <w:szCs w:val="24"/>
              </w:rPr>
              <w:t>a</w:t>
            </w:r>
            <w:r w:rsidR="00D63EC1">
              <w:rPr>
                <w:rFonts w:eastAsia="Calibri" w:cstheme="minorHAnsi"/>
                <w:bCs/>
                <w:sz w:val="24"/>
                <w:szCs w:val="24"/>
              </w:rPr>
              <w:t xml:space="preserve">s </w:t>
            </w:r>
            <w:r w:rsidR="002D25CA">
              <w:rPr>
                <w:rFonts w:eastAsia="Calibri" w:cstheme="minorHAnsi"/>
                <w:bCs/>
                <w:sz w:val="24"/>
                <w:szCs w:val="24"/>
              </w:rPr>
              <w:t xml:space="preserve">seria similar a uma aba “sobre” de uma loja e </w:t>
            </w:r>
            <w:r w:rsidR="0074680E">
              <w:rPr>
                <w:rFonts w:eastAsia="Calibri" w:cstheme="minorHAnsi"/>
                <w:bCs/>
                <w:sz w:val="24"/>
                <w:szCs w:val="24"/>
              </w:rPr>
              <w:t xml:space="preserve">o </w:t>
            </w:r>
            <w:r w:rsidR="002D25CA">
              <w:rPr>
                <w:rFonts w:eastAsia="Calibri" w:cstheme="minorHAnsi"/>
                <w:bCs/>
                <w:sz w:val="24"/>
                <w:szCs w:val="24"/>
              </w:rPr>
              <w:t>outro é a implementação de uma tabela, ambos utilizando HTML e CSS</w:t>
            </w:r>
            <w:r w:rsidR="00C53C63">
              <w:rPr>
                <w:rFonts w:eastAsia="Calibri" w:cstheme="minorHAnsi"/>
                <w:bCs/>
                <w:sz w:val="24"/>
                <w:szCs w:val="24"/>
              </w:rPr>
              <w:t>.</w:t>
            </w:r>
          </w:p>
          <w:p w14:paraId="735545F7" w14:textId="69B85CB9" w:rsidR="00ED251A" w:rsidRDefault="00E02324" w:rsidP="00610440">
            <w:pPr>
              <w:pStyle w:val="ListParagraph"/>
              <w:spacing w:before="0"/>
              <w:rPr>
                <w:rFonts w:eastAsia="Calibri" w:cstheme="minorHAnsi"/>
                <w:bCs/>
                <w:sz w:val="24"/>
                <w:szCs w:val="24"/>
              </w:rPr>
            </w:pPr>
            <w:r>
              <w:rPr>
                <w:rFonts w:eastAsia="Calibri" w:cstheme="minorHAnsi"/>
                <w:bCs/>
                <w:sz w:val="24"/>
                <w:szCs w:val="24"/>
              </w:rPr>
              <w:t>Os sites não precisam estar exatamente iguais às imagens</w:t>
            </w:r>
            <w:r w:rsidR="001941E3">
              <w:rPr>
                <w:rFonts w:eastAsia="Calibri" w:cstheme="minorHAnsi"/>
                <w:bCs/>
                <w:sz w:val="24"/>
                <w:szCs w:val="24"/>
              </w:rPr>
              <w:t>.</w:t>
            </w:r>
          </w:p>
          <w:p w14:paraId="02FA9D8A" w14:textId="68D3B3C6" w:rsidR="00C53C63" w:rsidRPr="000A723A" w:rsidRDefault="00C53C63" w:rsidP="00610440">
            <w:pPr>
              <w:pStyle w:val="ListParagraph"/>
              <w:spacing w:before="0"/>
              <w:rPr>
                <w:rFonts w:eastAsia="Calibri" w:cstheme="minorHAnsi"/>
                <w:bCs/>
                <w:sz w:val="24"/>
                <w:szCs w:val="24"/>
              </w:rPr>
            </w:pPr>
          </w:p>
        </w:tc>
      </w:tr>
      <w:tr w:rsidR="002A1244" w:rsidRPr="00641BFD" w14:paraId="6624A04C" w14:textId="77777777" w:rsidTr="10B94A34">
        <w:tc>
          <w:tcPr>
            <w:tcW w:w="5000" w:type="pct"/>
            <w:shd w:val="clear" w:color="auto" w:fill="5B9BD5" w:themeFill="accent5"/>
            <w:vAlign w:val="bottom"/>
          </w:tcPr>
          <w:p w14:paraId="69F13900" w14:textId="14D9A96B" w:rsidR="002A1244" w:rsidRPr="00F16ED6" w:rsidRDefault="00A16A1D" w:rsidP="00715C65">
            <w:pPr>
              <w:pStyle w:val="Heading1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Especificação técnica e entrega</w:t>
            </w:r>
          </w:p>
        </w:tc>
      </w:tr>
      <w:tr w:rsidR="002A1244" w:rsidRPr="00641BFD" w14:paraId="4C84E32E" w14:textId="77777777" w:rsidTr="10B94A34">
        <w:trPr>
          <w:trHeight w:val="54"/>
        </w:trPr>
        <w:tc>
          <w:tcPr>
            <w:tcW w:w="5000" w:type="pct"/>
            <w:shd w:val="clear" w:color="auto" w:fill="auto"/>
          </w:tcPr>
          <w:p w14:paraId="5E285655" w14:textId="77777777" w:rsidR="002A1244" w:rsidRPr="00641BFD" w:rsidRDefault="002A1244" w:rsidP="002A1244">
            <w:pPr>
              <w:spacing w:before="0"/>
              <w:rPr>
                <w:rFonts w:ascii="Corbel" w:eastAsia="Calibri" w:hAnsi="Corbel" w:cs="Times New Roman"/>
                <w:b/>
                <w:sz w:val="8"/>
              </w:rPr>
            </w:pPr>
          </w:p>
        </w:tc>
      </w:tr>
    </w:tbl>
    <w:p w14:paraId="0D38D13A" w14:textId="77777777" w:rsidR="00A1596E" w:rsidRPr="003F35DA" w:rsidRDefault="00A1596E" w:rsidP="00A1596E">
      <w:pPr>
        <w:pStyle w:val="NoSpacing"/>
        <w:ind w:left="720"/>
        <w:rPr>
          <w:sz w:val="16"/>
          <w:szCs w:val="24"/>
        </w:rPr>
      </w:pPr>
    </w:p>
    <w:p w14:paraId="44441650" w14:textId="24068B3A" w:rsidR="00FC7091" w:rsidRPr="00AA5F7E" w:rsidRDefault="00BC7BC8" w:rsidP="00BF1C94">
      <w:pPr>
        <w:pStyle w:val="NoSpacing"/>
        <w:numPr>
          <w:ilvl w:val="0"/>
          <w:numId w:val="35"/>
        </w:numPr>
        <w:ind w:left="360"/>
        <w:rPr>
          <w:rFonts w:ascii="Calibri" w:hAnsi="Calibri"/>
          <w:sz w:val="24"/>
          <w:szCs w:val="24"/>
        </w:rPr>
      </w:pPr>
      <w:r w:rsidRPr="0074680E">
        <w:rPr>
          <w:rFonts w:ascii="Calibri" w:hAnsi="Calibri"/>
          <w:sz w:val="24"/>
          <w:szCs w:val="24"/>
        </w:rPr>
        <w:t xml:space="preserve">O trabalho pode ser feito </w:t>
      </w:r>
      <w:r w:rsidR="00033DB8" w:rsidRPr="0074680E">
        <w:rPr>
          <w:rFonts w:ascii="Calibri" w:hAnsi="Calibri"/>
          <w:sz w:val="24"/>
          <w:szCs w:val="24"/>
        </w:rPr>
        <w:t xml:space="preserve">em até </w:t>
      </w:r>
      <w:r w:rsidR="00E033BF" w:rsidRPr="0074680E">
        <w:rPr>
          <w:rFonts w:ascii="Calibri" w:hAnsi="Calibri"/>
          <w:sz w:val="24"/>
          <w:szCs w:val="24"/>
        </w:rPr>
        <w:t>2</w:t>
      </w:r>
      <w:r w:rsidR="00033DB8" w:rsidRPr="0074680E">
        <w:rPr>
          <w:rFonts w:ascii="Calibri" w:hAnsi="Calibri"/>
          <w:sz w:val="24"/>
          <w:szCs w:val="24"/>
        </w:rPr>
        <w:t xml:space="preserve"> pessoas</w:t>
      </w:r>
    </w:p>
    <w:sectPr w:rsidR="00FC7091" w:rsidRPr="00AA5F7E" w:rsidSect="009A7653">
      <w:headerReference w:type="default" r:id="rId12"/>
      <w:footerReference w:type="default" r:id="rId13"/>
      <w:pgSz w:w="11906" w:h="16838" w:code="9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835D3D" w14:textId="77777777" w:rsidR="006972F2" w:rsidRDefault="006972F2" w:rsidP="000172E5">
      <w:pPr>
        <w:spacing w:after="0" w:line="240" w:lineRule="auto"/>
      </w:pPr>
      <w:r>
        <w:separator/>
      </w:r>
    </w:p>
  </w:endnote>
  <w:endnote w:type="continuationSeparator" w:id="0">
    <w:p w14:paraId="73A8B4ED" w14:textId="77777777" w:rsidR="006972F2" w:rsidRDefault="006972F2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13E9BEE-F368-4FD1-B293-83C5CA417447}"/>
    <w:embedBold r:id="rId2" w:fontKey="{00C6309A-6E22-4EB5-BE2D-1A0380970A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EBFF921F-829D-4C81-B727-849F5D3BA9B3}"/>
    <w:embedBold r:id="rId4" w:fontKey="{3F45627B-AEF2-40DB-B52B-BA8F7D1E7142}"/>
    <w:embedItalic r:id="rId5" w:fontKey="{A0975C14-808B-47BB-BBE8-93F821CFF062}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6" w:fontKey="{38B72893-ADFC-4977-9103-CB52D9BE3C16}"/>
    <w:embedBold r:id="rId7" w:fontKey="{BC79FC31-5FE4-4C91-84D0-D7550A78EE95}"/>
    <w:embedItalic r:id="rId8" w:fontKey="{7DC91C99-C3FA-4894-B8A7-8C10E8F0B969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1AA89EC0-E9FB-447F-A54C-77FFC59B986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433"/>
      <w:gridCol w:w="4593"/>
    </w:tblGrid>
    <w:tr w:rsidR="00131883" w:rsidRPr="00311D4F" w14:paraId="52E37719" w14:textId="77777777" w:rsidTr="00C4167A">
      <w:tc>
        <w:tcPr>
          <w:tcW w:w="4675" w:type="dxa"/>
          <w:vAlign w:val="center"/>
        </w:tcPr>
        <w:p w14:paraId="2CA3C829" w14:textId="00FCC1E5" w:rsidR="00311D4F" w:rsidRDefault="003F7DBE" w:rsidP="00311D4F">
          <w:pPr>
            <w:tabs>
              <w:tab w:val="center" w:pos="4680"/>
              <w:tab w:val="right" w:pos="9810"/>
            </w:tabs>
            <w:spacing w:after="0" w:line="240" w:lineRule="auto"/>
            <w:rPr>
              <w:rFonts w:asciiTheme="majorHAnsi" w:hAnsiTheme="majorHAnsi"/>
              <w:b/>
              <w:bCs/>
              <w:sz w:val="24"/>
              <w:szCs w:val="30"/>
            </w:rPr>
          </w:pPr>
          <w:proofErr w:type="spellStart"/>
          <w:r>
            <w:rPr>
              <w:rFonts w:asciiTheme="majorHAnsi" w:hAnsiTheme="majorHAnsi"/>
              <w:b/>
              <w:bCs/>
              <w:sz w:val="24"/>
              <w:szCs w:val="30"/>
            </w:rPr>
            <w:t>Mouts</w:t>
          </w:r>
          <w:proofErr w:type="spellEnd"/>
          <w:r>
            <w:rPr>
              <w:rFonts w:asciiTheme="majorHAnsi" w:hAnsiTheme="majorHAnsi"/>
              <w:b/>
              <w:bCs/>
              <w:sz w:val="24"/>
              <w:szCs w:val="30"/>
            </w:rPr>
            <w:t xml:space="preserve"> </w:t>
          </w:r>
          <w:proofErr w:type="spellStart"/>
          <w:r>
            <w:rPr>
              <w:rFonts w:asciiTheme="majorHAnsi" w:hAnsiTheme="majorHAnsi"/>
              <w:b/>
              <w:bCs/>
              <w:sz w:val="24"/>
              <w:szCs w:val="30"/>
            </w:rPr>
            <w:t>Academy</w:t>
          </w:r>
          <w:proofErr w:type="spellEnd"/>
        </w:p>
        <w:p w14:paraId="1C975DC5" w14:textId="72095462" w:rsidR="00131883" w:rsidRPr="00131883" w:rsidRDefault="00131883" w:rsidP="00311D4F">
          <w:pPr>
            <w:tabs>
              <w:tab w:val="center" w:pos="4680"/>
              <w:tab w:val="right" w:pos="9810"/>
            </w:tabs>
            <w:spacing w:after="0" w:line="240" w:lineRule="auto"/>
            <w:rPr>
              <w:rFonts w:asciiTheme="majorHAnsi" w:hAnsiTheme="majorHAnsi"/>
              <w:sz w:val="18"/>
              <w:szCs w:val="24"/>
            </w:rPr>
          </w:pPr>
          <w:r>
            <w:rPr>
              <w:rFonts w:asciiTheme="majorHAnsi" w:hAnsiTheme="majorHAnsi"/>
              <w:b/>
              <w:bCs/>
              <w:sz w:val="24"/>
              <w:szCs w:val="30"/>
            </w:rPr>
            <w:t xml:space="preserve">Instrutor: </w:t>
          </w:r>
          <w:r w:rsidR="00A95885" w:rsidRPr="00A95885">
            <w:rPr>
              <w:rFonts w:asciiTheme="majorHAnsi" w:hAnsiTheme="majorHAnsi"/>
              <w:sz w:val="24"/>
              <w:szCs w:val="30"/>
            </w:rPr>
            <w:t>Henrique Delegrego</w:t>
          </w:r>
        </w:p>
      </w:tc>
      <w:tc>
        <w:tcPr>
          <w:tcW w:w="4675" w:type="dxa"/>
          <w:vAlign w:val="center"/>
        </w:tcPr>
        <w:p w14:paraId="75F4FEE4" w14:textId="25D5C706" w:rsidR="00311D4F" w:rsidRPr="00311D4F" w:rsidRDefault="008C5B88" w:rsidP="00311D4F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  <w:r w:rsidRPr="008C5B88">
            <w:rPr>
              <w:noProof/>
              <w:sz w:val="18"/>
              <w:szCs w:val="24"/>
            </w:rPr>
            <w:drawing>
              <wp:inline distT="0" distB="0" distL="0" distR="0" wp14:anchorId="1540FB49" wp14:editId="19A01E2D">
                <wp:extent cx="2098871" cy="419401"/>
                <wp:effectExtent l="0" t="0" r="0" b="0"/>
                <wp:docPr id="1475423425" name="Picture 6" descr="Mouts TI - YouTube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74B6E3-8487-CD99-C281-0B1EDAFB93A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6" descr="Mouts TI - YouTube">
                          <a:extLst>
                            <a:ext uri="{FF2B5EF4-FFF2-40B4-BE49-F238E27FC236}">
                              <a16:creationId xmlns:a16="http://schemas.microsoft.com/office/drawing/2014/main" id="{AD74B6E3-8487-CD99-C281-0B1EDAFB93AE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223" t="42074" r="8371" b="41259"/>
                        <a:stretch/>
                      </pic:blipFill>
                      <pic:spPr bwMode="auto">
                        <a:xfrm>
                          <a:off x="0" y="0"/>
                          <a:ext cx="2110860" cy="42179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</w:tr>
  </w:tbl>
  <w:p w14:paraId="7B5CE719" w14:textId="77777777" w:rsidR="006145D8" w:rsidRDefault="006145D8" w:rsidP="00311D4F">
    <w:pPr>
      <w:pStyle w:val="NoSpaci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90E2D5" w14:textId="77777777" w:rsidR="006972F2" w:rsidRDefault="006972F2" w:rsidP="000172E5">
      <w:pPr>
        <w:spacing w:after="0" w:line="240" w:lineRule="auto"/>
      </w:pPr>
      <w:r>
        <w:separator/>
      </w:r>
    </w:p>
  </w:footnote>
  <w:footnote w:type="continuationSeparator" w:id="0">
    <w:p w14:paraId="09457EA4" w14:textId="77777777" w:rsidR="006972F2" w:rsidRDefault="006972F2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9026" w:type="dxa"/>
      <w:tblInd w:w="-108" w:type="dxa"/>
      <w:tblLook w:val="04A0" w:firstRow="1" w:lastRow="0" w:firstColumn="1" w:lastColumn="0" w:noHBand="0" w:noVBand="1"/>
    </w:tblPr>
    <w:tblGrid>
      <w:gridCol w:w="2419"/>
      <w:gridCol w:w="6607"/>
    </w:tblGrid>
    <w:tr w:rsidR="00B337A2" w:rsidRPr="00B337A2" w14:paraId="754A62E2" w14:textId="77777777" w:rsidTr="00131883">
      <w:trPr>
        <w:trHeight w:val="990"/>
      </w:trPr>
      <w:tc>
        <w:tcPr>
          <w:tcW w:w="1735" w:type="dxa"/>
          <w:vAlign w:val="center"/>
        </w:tcPr>
        <w:p w14:paraId="0FA0E06E" w14:textId="1EFDFE77" w:rsidR="00B337A2" w:rsidRPr="00B337A2" w:rsidRDefault="008C5B88" w:rsidP="00311D4F">
          <w:pPr>
            <w:tabs>
              <w:tab w:val="center" w:pos="4680"/>
              <w:tab w:val="right" w:pos="9360"/>
            </w:tabs>
            <w:spacing w:before="0" w:after="0"/>
            <w:ind w:left="-108"/>
            <w:rPr>
              <w:rFonts w:ascii="Corbel" w:eastAsia="Calibri" w:hAnsi="Corbel" w:cs="Times New Roman"/>
              <w:b/>
              <w:color w:val="731F1C"/>
              <w:sz w:val="44"/>
              <w:szCs w:val="24"/>
            </w:rPr>
          </w:pPr>
          <w:r w:rsidRPr="008C5B88">
            <w:rPr>
              <w:rFonts w:ascii="Corbel" w:eastAsia="Calibri" w:hAnsi="Corbel" w:cs="Times New Roman"/>
              <w:b/>
              <w:noProof/>
              <w:color w:val="731F1C"/>
              <w:sz w:val="44"/>
              <w:szCs w:val="24"/>
            </w:rPr>
            <w:drawing>
              <wp:inline distT="0" distB="0" distL="0" distR="0" wp14:anchorId="1117EF14" wp14:editId="06DD9036">
                <wp:extent cx="1466688" cy="293077"/>
                <wp:effectExtent l="0" t="0" r="635" b="0"/>
                <wp:docPr id="3" name="Picture 6" descr="Mouts TI - YouTube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74B6E3-8487-CD99-C281-0B1EDAFB93AE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6" descr="Mouts TI - YouTube">
                          <a:extLst>
                            <a:ext uri="{FF2B5EF4-FFF2-40B4-BE49-F238E27FC236}">
                              <a16:creationId xmlns:a16="http://schemas.microsoft.com/office/drawing/2014/main" id="{AD74B6E3-8487-CD99-C281-0B1EDAFB93AE}"/>
                            </a:ext>
                          </a:extLst>
                        </pic:cNvPr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8223" t="42074" r="8371" b="41259"/>
                        <a:stretch/>
                      </pic:blipFill>
                      <pic:spPr bwMode="auto">
                        <a:xfrm>
                          <a:off x="0" y="0"/>
                          <a:ext cx="1508875" cy="301507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91" w:type="dxa"/>
          <w:vAlign w:val="center"/>
        </w:tcPr>
        <w:p w14:paraId="29CE9582" w14:textId="38891176" w:rsidR="00B337A2" w:rsidRPr="00131883" w:rsidRDefault="00A95885" w:rsidP="002A1244">
          <w:pPr>
            <w:pStyle w:val="Header"/>
            <w:rPr>
              <w:rFonts w:asciiTheme="minorHAnsi" w:hAnsiTheme="minorHAnsi"/>
              <w:b w:val="0"/>
              <w:noProof w:val="0"/>
              <w:color w:val="FFCC00"/>
              <w:sz w:val="28"/>
              <w:szCs w:val="28"/>
            </w:rPr>
          </w:pPr>
          <w:r>
            <w:rPr>
              <w:noProof w:val="0"/>
              <w:color w:val="3B3838" w:themeColor="background2" w:themeShade="40"/>
            </w:rPr>
            <w:t>Trabalho 1</w:t>
          </w:r>
          <w:r w:rsidR="00131883" w:rsidRPr="00F82649">
            <w:rPr>
              <w:noProof w:val="0"/>
              <w:color w:val="3B3838" w:themeColor="background2" w:themeShade="40"/>
            </w:rPr>
            <w:t xml:space="preserve"> – </w:t>
          </w:r>
          <w:r w:rsidR="003F538F">
            <w:rPr>
              <w:noProof w:val="0"/>
              <w:color w:val="3B3838" w:themeColor="background2" w:themeShade="40"/>
            </w:rPr>
            <w:t>HTML e CSS</w:t>
          </w:r>
        </w:p>
      </w:tc>
    </w:tr>
  </w:tbl>
  <w:p w14:paraId="41C05CF5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23B33"/>
    <w:multiLevelType w:val="hybridMultilevel"/>
    <w:tmpl w:val="C9F684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D009F"/>
    <w:multiLevelType w:val="hybridMultilevel"/>
    <w:tmpl w:val="03763C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5C7B"/>
    <w:multiLevelType w:val="hybridMultilevel"/>
    <w:tmpl w:val="43C68AB6"/>
    <w:lvl w:ilvl="0" w:tplc="05B2ED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32C7A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EEF55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BCE04C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EEC1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66B2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5099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F821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98D8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0BB721AA"/>
    <w:multiLevelType w:val="hybridMultilevel"/>
    <w:tmpl w:val="29981F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3604C"/>
    <w:multiLevelType w:val="hybridMultilevel"/>
    <w:tmpl w:val="096E41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0D6571"/>
    <w:multiLevelType w:val="hybridMultilevel"/>
    <w:tmpl w:val="F7A4D6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252B69"/>
    <w:multiLevelType w:val="hybridMultilevel"/>
    <w:tmpl w:val="ED14B20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82FE987"/>
    <w:multiLevelType w:val="hybridMultilevel"/>
    <w:tmpl w:val="E35497D8"/>
    <w:lvl w:ilvl="0" w:tplc="D1DC93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986A1D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FE934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E2B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E9EA6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0A47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A46DF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ACA1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0C49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0F6EBD"/>
    <w:multiLevelType w:val="hybridMultilevel"/>
    <w:tmpl w:val="49989C10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8B4F59"/>
    <w:multiLevelType w:val="hybridMultilevel"/>
    <w:tmpl w:val="BC2089F6"/>
    <w:lvl w:ilvl="0" w:tplc="04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1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1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EC03264"/>
    <w:multiLevelType w:val="hybridMultilevel"/>
    <w:tmpl w:val="8ACC3ABE"/>
    <w:lvl w:ilvl="0" w:tplc="0C50BE16">
      <w:start w:val="1"/>
      <w:numFmt w:val="decimal"/>
      <w:lvlText w:val="%1."/>
      <w:lvlJc w:val="left"/>
      <w:pPr>
        <w:ind w:left="720" w:hanging="360"/>
      </w:pPr>
    </w:lvl>
    <w:lvl w:ilvl="1" w:tplc="F794A730">
      <w:start w:val="1"/>
      <w:numFmt w:val="lowerLetter"/>
      <w:lvlText w:val="%2."/>
      <w:lvlJc w:val="left"/>
      <w:pPr>
        <w:ind w:left="1440" w:hanging="360"/>
      </w:pPr>
    </w:lvl>
    <w:lvl w:ilvl="2" w:tplc="6FFA68F0">
      <w:start w:val="1"/>
      <w:numFmt w:val="lowerRoman"/>
      <w:lvlText w:val="%3."/>
      <w:lvlJc w:val="right"/>
      <w:pPr>
        <w:ind w:left="2160" w:hanging="180"/>
      </w:pPr>
    </w:lvl>
    <w:lvl w:ilvl="3" w:tplc="230CE9BE">
      <w:start w:val="1"/>
      <w:numFmt w:val="decimal"/>
      <w:lvlText w:val="%4."/>
      <w:lvlJc w:val="left"/>
      <w:pPr>
        <w:ind w:left="2880" w:hanging="360"/>
      </w:pPr>
    </w:lvl>
    <w:lvl w:ilvl="4" w:tplc="BD62EC36">
      <w:start w:val="1"/>
      <w:numFmt w:val="lowerLetter"/>
      <w:lvlText w:val="%5."/>
      <w:lvlJc w:val="left"/>
      <w:pPr>
        <w:ind w:left="3600" w:hanging="360"/>
      </w:pPr>
    </w:lvl>
    <w:lvl w:ilvl="5" w:tplc="50A8B2BC">
      <w:start w:val="1"/>
      <w:numFmt w:val="lowerRoman"/>
      <w:lvlText w:val="%6."/>
      <w:lvlJc w:val="right"/>
      <w:pPr>
        <w:ind w:left="4320" w:hanging="180"/>
      </w:pPr>
    </w:lvl>
    <w:lvl w:ilvl="6" w:tplc="5A9EBDCC">
      <w:start w:val="1"/>
      <w:numFmt w:val="decimal"/>
      <w:lvlText w:val="%7."/>
      <w:lvlJc w:val="left"/>
      <w:pPr>
        <w:ind w:left="5040" w:hanging="360"/>
      </w:pPr>
    </w:lvl>
    <w:lvl w:ilvl="7" w:tplc="F10633A8">
      <w:start w:val="1"/>
      <w:numFmt w:val="lowerLetter"/>
      <w:lvlText w:val="%8."/>
      <w:lvlJc w:val="left"/>
      <w:pPr>
        <w:ind w:left="5760" w:hanging="360"/>
      </w:pPr>
    </w:lvl>
    <w:lvl w:ilvl="8" w:tplc="1786B9F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309759F6"/>
    <w:multiLevelType w:val="hybridMultilevel"/>
    <w:tmpl w:val="902ED98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70580E"/>
    <w:multiLevelType w:val="hybridMultilevel"/>
    <w:tmpl w:val="A98293C0"/>
    <w:lvl w:ilvl="0" w:tplc="9DB244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B85E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3C6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F069D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FC7B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02C0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46EF4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1665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C40E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20" w15:restartNumberingAfterBreak="0">
    <w:nsid w:val="3CC2B59D"/>
    <w:multiLevelType w:val="hybridMultilevel"/>
    <w:tmpl w:val="E92A9D2C"/>
    <w:lvl w:ilvl="0" w:tplc="1DE0A3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D8FB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942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206F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5EDE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AF0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50D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388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301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2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25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7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8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882F8E"/>
    <w:multiLevelType w:val="hybridMultilevel"/>
    <w:tmpl w:val="A61400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3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35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7" w15:restartNumberingAfterBreak="0">
    <w:nsid w:val="7EDF7258"/>
    <w:multiLevelType w:val="hybridMultilevel"/>
    <w:tmpl w:val="F2D2FAB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89684447">
    <w:abstractNumId w:val="15"/>
  </w:num>
  <w:num w:numId="2" w16cid:durableId="714624825">
    <w:abstractNumId w:val="8"/>
  </w:num>
  <w:num w:numId="3" w16cid:durableId="1803881465">
    <w:abstractNumId w:val="2"/>
  </w:num>
  <w:num w:numId="4" w16cid:durableId="1033457368">
    <w:abstractNumId w:val="20"/>
  </w:num>
  <w:num w:numId="5" w16cid:durableId="1876313292">
    <w:abstractNumId w:val="25"/>
  </w:num>
  <w:num w:numId="6" w16cid:durableId="945962657">
    <w:abstractNumId w:val="21"/>
  </w:num>
  <w:num w:numId="7" w16cid:durableId="1686318883">
    <w:abstractNumId w:val="30"/>
  </w:num>
  <w:num w:numId="8" w16cid:durableId="1641306360">
    <w:abstractNumId w:val="26"/>
  </w:num>
  <w:num w:numId="9" w16cid:durableId="1369526537">
    <w:abstractNumId w:val="27"/>
  </w:num>
  <w:num w:numId="10" w16cid:durableId="65536049">
    <w:abstractNumId w:val="34"/>
  </w:num>
  <w:num w:numId="11" w16cid:durableId="949554519">
    <w:abstractNumId w:val="19"/>
  </w:num>
  <w:num w:numId="12" w16cid:durableId="984629749">
    <w:abstractNumId w:val="24"/>
  </w:num>
  <w:num w:numId="13" w16cid:durableId="958533775">
    <w:abstractNumId w:val="32"/>
  </w:num>
  <w:num w:numId="14" w16cid:durableId="7756702">
    <w:abstractNumId w:val="11"/>
  </w:num>
  <w:num w:numId="15" w16cid:durableId="312955057">
    <w:abstractNumId w:val="16"/>
  </w:num>
  <w:num w:numId="16" w16cid:durableId="229997066">
    <w:abstractNumId w:val="3"/>
  </w:num>
  <w:num w:numId="17" w16cid:durableId="1473719989">
    <w:abstractNumId w:val="12"/>
  </w:num>
  <w:num w:numId="18" w16cid:durableId="2081828136">
    <w:abstractNumId w:val="23"/>
  </w:num>
  <w:num w:numId="19" w16cid:durableId="990332162">
    <w:abstractNumId w:val="22"/>
  </w:num>
  <w:num w:numId="20" w16cid:durableId="1842042663">
    <w:abstractNumId w:val="31"/>
  </w:num>
  <w:num w:numId="21" w16cid:durableId="2119913228">
    <w:abstractNumId w:val="13"/>
  </w:num>
  <w:num w:numId="22" w16cid:durableId="10765992">
    <w:abstractNumId w:val="36"/>
  </w:num>
  <w:num w:numId="23" w16cid:durableId="263194401">
    <w:abstractNumId w:val="33"/>
  </w:num>
  <w:num w:numId="24" w16cid:durableId="1697736724">
    <w:abstractNumId w:val="28"/>
  </w:num>
  <w:num w:numId="25" w16cid:durableId="2038314204">
    <w:abstractNumId w:val="35"/>
  </w:num>
  <w:num w:numId="26" w16cid:durableId="1929390032">
    <w:abstractNumId w:val="14"/>
  </w:num>
  <w:num w:numId="27" w16cid:durableId="713310535">
    <w:abstractNumId w:val="0"/>
  </w:num>
  <w:num w:numId="28" w16cid:durableId="1682901144">
    <w:abstractNumId w:val="18"/>
  </w:num>
  <w:num w:numId="29" w16cid:durableId="1795634620">
    <w:abstractNumId w:val="10"/>
  </w:num>
  <w:num w:numId="30" w16cid:durableId="1670131938">
    <w:abstractNumId w:val="1"/>
  </w:num>
  <w:num w:numId="31" w16cid:durableId="575087578">
    <w:abstractNumId w:val="7"/>
  </w:num>
  <w:num w:numId="32" w16cid:durableId="1088699923">
    <w:abstractNumId w:val="6"/>
  </w:num>
  <w:num w:numId="33" w16cid:durableId="1187594562">
    <w:abstractNumId w:val="29"/>
  </w:num>
  <w:num w:numId="34" w16cid:durableId="863861130">
    <w:abstractNumId w:val="37"/>
  </w:num>
  <w:num w:numId="35" w16cid:durableId="655109733">
    <w:abstractNumId w:val="5"/>
  </w:num>
  <w:num w:numId="36" w16cid:durableId="2013796658">
    <w:abstractNumId w:val="17"/>
  </w:num>
  <w:num w:numId="37" w16cid:durableId="2107144510">
    <w:abstractNumId w:val="9"/>
  </w:num>
  <w:num w:numId="38" w16cid:durableId="844394426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isplayBackgroundShap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883"/>
    <w:rsid w:val="000156F2"/>
    <w:rsid w:val="000172E5"/>
    <w:rsid w:val="00032B81"/>
    <w:rsid w:val="00033DB8"/>
    <w:rsid w:val="00036437"/>
    <w:rsid w:val="00052382"/>
    <w:rsid w:val="0006568A"/>
    <w:rsid w:val="00076F0F"/>
    <w:rsid w:val="00084253"/>
    <w:rsid w:val="000A0E8E"/>
    <w:rsid w:val="000A723A"/>
    <w:rsid w:val="000B2632"/>
    <w:rsid w:val="000C5EB2"/>
    <w:rsid w:val="000D1F49"/>
    <w:rsid w:val="000D6E6A"/>
    <w:rsid w:val="000E7386"/>
    <w:rsid w:val="001163E5"/>
    <w:rsid w:val="00131883"/>
    <w:rsid w:val="00136138"/>
    <w:rsid w:val="0016669D"/>
    <w:rsid w:val="001727CA"/>
    <w:rsid w:val="001941E3"/>
    <w:rsid w:val="001978CE"/>
    <w:rsid w:val="001A78C7"/>
    <w:rsid w:val="001D4E93"/>
    <w:rsid w:val="00211136"/>
    <w:rsid w:val="002140D8"/>
    <w:rsid w:val="00246DA8"/>
    <w:rsid w:val="00284A72"/>
    <w:rsid w:val="002A1244"/>
    <w:rsid w:val="002B160D"/>
    <w:rsid w:val="002B2A4A"/>
    <w:rsid w:val="002C56E6"/>
    <w:rsid w:val="002D25CA"/>
    <w:rsid w:val="002D2B7F"/>
    <w:rsid w:val="00311D4F"/>
    <w:rsid w:val="00344849"/>
    <w:rsid w:val="00361E11"/>
    <w:rsid w:val="003A0AE2"/>
    <w:rsid w:val="003F0847"/>
    <w:rsid w:val="003F35DA"/>
    <w:rsid w:val="003F538F"/>
    <w:rsid w:val="003F7DBE"/>
    <w:rsid w:val="0040090B"/>
    <w:rsid w:val="0044557B"/>
    <w:rsid w:val="00454D97"/>
    <w:rsid w:val="00457C60"/>
    <w:rsid w:val="0046302A"/>
    <w:rsid w:val="004631EC"/>
    <w:rsid w:val="00480801"/>
    <w:rsid w:val="00481731"/>
    <w:rsid w:val="00487D2D"/>
    <w:rsid w:val="00496172"/>
    <w:rsid w:val="004A2F77"/>
    <w:rsid w:val="004B0019"/>
    <w:rsid w:val="004C509C"/>
    <w:rsid w:val="004D5D62"/>
    <w:rsid w:val="004F3FF9"/>
    <w:rsid w:val="00510588"/>
    <w:rsid w:val="005112D0"/>
    <w:rsid w:val="00511561"/>
    <w:rsid w:val="00524517"/>
    <w:rsid w:val="00532B78"/>
    <w:rsid w:val="00570331"/>
    <w:rsid w:val="00577E06"/>
    <w:rsid w:val="00583334"/>
    <w:rsid w:val="00597F2B"/>
    <w:rsid w:val="005A3BF7"/>
    <w:rsid w:val="005B7DD6"/>
    <w:rsid w:val="005E7F55"/>
    <w:rsid w:val="005F2035"/>
    <w:rsid w:val="005F67A1"/>
    <w:rsid w:val="005F7990"/>
    <w:rsid w:val="00610440"/>
    <w:rsid w:val="00613FBF"/>
    <w:rsid w:val="006145D8"/>
    <w:rsid w:val="00615DD9"/>
    <w:rsid w:val="0063739C"/>
    <w:rsid w:val="00641BFD"/>
    <w:rsid w:val="006972F2"/>
    <w:rsid w:val="006A53CC"/>
    <w:rsid w:val="006F35E5"/>
    <w:rsid w:val="007015BA"/>
    <w:rsid w:val="007147D7"/>
    <w:rsid w:val="00715C65"/>
    <w:rsid w:val="007255C5"/>
    <w:rsid w:val="007400CF"/>
    <w:rsid w:val="00741132"/>
    <w:rsid w:val="007421AB"/>
    <w:rsid w:val="0074680E"/>
    <w:rsid w:val="007520A2"/>
    <w:rsid w:val="0075368E"/>
    <w:rsid w:val="0076621A"/>
    <w:rsid w:val="00770F25"/>
    <w:rsid w:val="0077616D"/>
    <w:rsid w:val="007977BF"/>
    <w:rsid w:val="007A35A8"/>
    <w:rsid w:val="007A4E85"/>
    <w:rsid w:val="007B0A85"/>
    <w:rsid w:val="007B545A"/>
    <w:rsid w:val="007C6A52"/>
    <w:rsid w:val="007E4281"/>
    <w:rsid w:val="007F328D"/>
    <w:rsid w:val="008103AB"/>
    <w:rsid w:val="0081566E"/>
    <w:rsid w:val="0082043E"/>
    <w:rsid w:val="0082417D"/>
    <w:rsid w:val="00846B76"/>
    <w:rsid w:val="0085700D"/>
    <w:rsid w:val="008609D7"/>
    <w:rsid w:val="00862FAE"/>
    <w:rsid w:val="00886366"/>
    <w:rsid w:val="008B2C73"/>
    <w:rsid w:val="008C5B88"/>
    <w:rsid w:val="008D137F"/>
    <w:rsid w:val="008D30B1"/>
    <w:rsid w:val="008E203A"/>
    <w:rsid w:val="0091229C"/>
    <w:rsid w:val="00917E4B"/>
    <w:rsid w:val="009229DC"/>
    <w:rsid w:val="00940E73"/>
    <w:rsid w:val="009411B2"/>
    <w:rsid w:val="009414B0"/>
    <w:rsid w:val="00954301"/>
    <w:rsid w:val="0098597D"/>
    <w:rsid w:val="00986110"/>
    <w:rsid w:val="009A7653"/>
    <w:rsid w:val="009D6F4F"/>
    <w:rsid w:val="009E4E5C"/>
    <w:rsid w:val="009F619A"/>
    <w:rsid w:val="009F6DDE"/>
    <w:rsid w:val="00A1596E"/>
    <w:rsid w:val="00A16A1D"/>
    <w:rsid w:val="00A370A8"/>
    <w:rsid w:val="00A42021"/>
    <w:rsid w:val="00A550D7"/>
    <w:rsid w:val="00A81AF9"/>
    <w:rsid w:val="00A95885"/>
    <w:rsid w:val="00AA5F7E"/>
    <w:rsid w:val="00AC4E22"/>
    <w:rsid w:val="00AE219D"/>
    <w:rsid w:val="00AF5765"/>
    <w:rsid w:val="00B2265A"/>
    <w:rsid w:val="00B337A2"/>
    <w:rsid w:val="00B85452"/>
    <w:rsid w:val="00BA3946"/>
    <w:rsid w:val="00BA500F"/>
    <w:rsid w:val="00BA5173"/>
    <w:rsid w:val="00BC7BC8"/>
    <w:rsid w:val="00BD0879"/>
    <w:rsid w:val="00BD4753"/>
    <w:rsid w:val="00BD5CB1"/>
    <w:rsid w:val="00BE62EE"/>
    <w:rsid w:val="00BF0056"/>
    <w:rsid w:val="00BF419C"/>
    <w:rsid w:val="00C003BA"/>
    <w:rsid w:val="00C06F73"/>
    <w:rsid w:val="00C215AB"/>
    <w:rsid w:val="00C4602F"/>
    <w:rsid w:val="00C46878"/>
    <w:rsid w:val="00C53C63"/>
    <w:rsid w:val="00C54378"/>
    <w:rsid w:val="00C6231D"/>
    <w:rsid w:val="00C6663A"/>
    <w:rsid w:val="00C751FF"/>
    <w:rsid w:val="00CA05A4"/>
    <w:rsid w:val="00CA05C5"/>
    <w:rsid w:val="00CB4A51"/>
    <w:rsid w:val="00CB7B2F"/>
    <w:rsid w:val="00CD4532"/>
    <w:rsid w:val="00CD47B0"/>
    <w:rsid w:val="00CE6104"/>
    <w:rsid w:val="00CE7918"/>
    <w:rsid w:val="00D062C2"/>
    <w:rsid w:val="00D16163"/>
    <w:rsid w:val="00D303D4"/>
    <w:rsid w:val="00D47D5F"/>
    <w:rsid w:val="00D55C2B"/>
    <w:rsid w:val="00D61418"/>
    <w:rsid w:val="00D63EC1"/>
    <w:rsid w:val="00D74D58"/>
    <w:rsid w:val="00D80AB1"/>
    <w:rsid w:val="00D858D6"/>
    <w:rsid w:val="00DB3FAD"/>
    <w:rsid w:val="00DD327D"/>
    <w:rsid w:val="00E02324"/>
    <w:rsid w:val="00E033BF"/>
    <w:rsid w:val="00E11C99"/>
    <w:rsid w:val="00E2514C"/>
    <w:rsid w:val="00E53CB7"/>
    <w:rsid w:val="00E61C09"/>
    <w:rsid w:val="00EA01FF"/>
    <w:rsid w:val="00EB3B58"/>
    <w:rsid w:val="00EC7359"/>
    <w:rsid w:val="00ED251A"/>
    <w:rsid w:val="00EE0897"/>
    <w:rsid w:val="00EE3054"/>
    <w:rsid w:val="00EF15DF"/>
    <w:rsid w:val="00EF3A21"/>
    <w:rsid w:val="00F00606"/>
    <w:rsid w:val="00F01256"/>
    <w:rsid w:val="00F05C56"/>
    <w:rsid w:val="00F16ED6"/>
    <w:rsid w:val="00F53E77"/>
    <w:rsid w:val="00F616FA"/>
    <w:rsid w:val="00F66DDB"/>
    <w:rsid w:val="00F769E6"/>
    <w:rsid w:val="00F82649"/>
    <w:rsid w:val="00FB54AE"/>
    <w:rsid w:val="00FC7091"/>
    <w:rsid w:val="00FC7475"/>
    <w:rsid w:val="00FD5D4F"/>
    <w:rsid w:val="00FE317A"/>
    <w:rsid w:val="00FE78A0"/>
    <w:rsid w:val="00FF2FF2"/>
    <w:rsid w:val="10B94A34"/>
    <w:rsid w:val="3FC464DF"/>
    <w:rsid w:val="56069CD0"/>
    <w:rsid w:val="5D378A87"/>
    <w:rsid w:val="5F9456B9"/>
    <w:rsid w:val="609CADA7"/>
    <w:rsid w:val="6CBAECEC"/>
    <w:rsid w:val="73AF6466"/>
    <w:rsid w:val="76F45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56788C"/>
  <w15:chartTrackingRefBased/>
  <w15:docId w15:val="{CB2B143F-B997-4AE4-8531-2F7E447D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  <w:rPr>
      <w:lang w:val="pt-BR"/>
    </w:r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D4532"/>
    <w:pPr>
      <w:numPr>
        <w:ilvl w:val="6"/>
        <w:numId w:val="7"/>
      </w:numPr>
      <w:contextualSpacing/>
    </w:pPr>
    <w:rPr>
      <w:b/>
      <w:bCs/>
    </w:rPr>
  </w:style>
  <w:style w:type="paragraph" w:customStyle="1" w:styleId="Padro">
    <w:name w:val="Padrã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2A1244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8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715C65"/>
    <w:pPr>
      <w:tabs>
        <w:tab w:val="center" w:pos="4680"/>
        <w:tab w:val="right" w:pos="9360"/>
      </w:tabs>
      <w:spacing w:before="0" w:after="0"/>
    </w:pPr>
    <w:rPr>
      <w:rFonts w:asciiTheme="majorHAnsi" w:eastAsia="Calibri" w:hAnsiTheme="majorHAnsi" w:cs="Times New Roman"/>
      <w:b/>
      <w:noProof/>
      <w:color w:val="731F1C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715C65"/>
    <w:rPr>
      <w:rFonts w:asciiTheme="majorHAnsi" w:eastAsia="Calibri" w:hAnsiTheme="majorHAnsi" w:cs="Times New Roman"/>
      <w:b/>
      <w:noProof/>
      <w:color w:val="731F1C"/>
      <w:sz w:val="44"/>
      <w:szCs w:val="24"/>
    </w:rPr>
  </w:style>
  <w:style w:type="paragraph" w:styleId="Footer">
    <w:name w:val="footer"/>
    <w:basedOn w:val="Normal"/>
    <w:link w:val="FooterChar"/>
    <w:uiPriority w:val="99"/>
    <w:rsid w:val="00311D4F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311D4F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9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0563C1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qFormat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8"/>
      </w:numPr>
      <w:spacing w:before="120"/>
    </w:pPr>
  </w:style>
  <w:style w:type="table" w:customStyle="1" w:styleId="Tabeladeimagens">
    <w:name w:val="Tabela de imagens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9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table" w:customStyle="1" w:styleId="TabelacomGrade1">
    <w:name w:val="Tabela com Grade 1"/>
    <w:basedOn w:val="TableNormal"/>
    <w:next w:val="TableGrid"/>
    <w:rsid w:val="002A1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semiHidden/>
    <w:qFormat/>
    <w:rsid w:val="0013188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318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51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56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w3schools.com/css/css_table.asp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https://www.w3schools.com/html/html_tables.asp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jt\AppData\Roaming\Microsoft\Templates\Formul&#225;rio%20de%20tarefas%20da%20excurs&#227;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41E1F2-339E-4817-A64B-6533FBAFA9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D42FBBD-D53E-4ECE-B2F3-1A16B61259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178C99C-8428-4D30-8CF7-6533AF03103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Formulário de tarefas da excursão.dotx</Template>
  <TotalTime>3</TotalTime>
  <Pages>1</Pages>
  <Words>96</Words>
  <Characters>552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Henrique Delegrego</cp:lastModifiedBy>
  <cp:revision>6</cp:revision>
  <dcterms:created xsi:type="dcterms:W3CDTF">2023-11-09T12:02:00Z</dcterms:created>
  <dcterms:modified xsi:type="dcterms:W3CDTF">2024-10-02T11:00:00Z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2023-09-21T23:14:17Z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b564deed-3362-462c-ae47-d7c333c12ce2</vt:lpwstr>
  </property>
  <property fmtid="{D5CDD505-2E9C-101B-9397-08002B2CF9AE}" pid="9" name="MSIP_Label_8c28577e-0e52-49e2-b52e-02bb75ccb8f1_ContentBits">
    <vt:lpwstr>0</vt:lpwstr>
  </property>
</Properties>
</file>